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D8277" w14:textId="58790380" w:rsidR="00324C04" w:rsidRDefault="00D1554C" w:rsidP="00D63D20">
      <w:pPr>
        <w:jc w:val="center"/>
        <w:rPr>
          <w:b/>
          <w:bCs/>
        </w:rPr>
      </w:pPr>
      <w:r w:rsidRPr="00D1554C">
        <w:rPr>
          <w:b/>
          <w:bCs/>
        </w:rPr>
        <w:t>Atividades – map()</w:t>
      </w:r>
    </w:p>
    <w:p w14:paraId="44A54191" w14:textId="77777777" w:rsidR="00D1554C" w:rsidRDefault="00D1554C" w:rsidP="00D1554C">
      <w:pPr>
        <w:rPr>
          <w:b/>
          <w:bCs/>
        </w:rPr>
      </w:pPr>
    </w:p>
    <w:p w14:paraId="5B49281A" w14:textId="02E383D2" w:rsidR="00D1554C" w:rsidRPr="00D1554C" w:rsidRDefault="00D1554C" w:rsidP="00D1554C">
      <w:pPr>
        <w:rPr>
          <w:b/>
          <w:bCs/>
        </w:rPr>
      </w:pPr>
      <w:r w:rsidRPr="00D1554C">
        <w:rPr>
          <w:b/>
          <w:bCs/>
        </w:rPr>
        <w:t>1</w:t>
      </w:r>
      <w:r>
        <w:rPr>
          <w:b/>
          <w:bCs/>
        </w:rPr>
        <w:t>)</w:t>
      </w:r>
      <w:r w:rsidRPr="00D1554C">
        <w:rPr>
          <w:b/>
          <w:bCs/>
        </w:rPr>
        <w:t xml:space="preserve"> O Dobro dos Números (Básico)</w:t>
      </w:r>
    </w:p>
    <w:p w14:paraId="2094494F" w14:textId="77777777" w:rsidR="00D1554C" w:rsidRPr="00D1554C" w:rsidRDefault="00D1554C" w:rsidP="00D1554C">
      <w:r w:rsidRPr="00D1554C">
        <w:t>Você tem um array de números e precisa criar um novo array onde cada número seja o dobro do valor original.</w:t>
      </w:r>
    </w:p>
    <w:p w14:paraId="73CD29B2" w14:textId="77777777" w:rsidR="00D1554C" w:rsidRPr="00D1554C" w:rsidRDefault="00D1554C" w:rsidP="00D1554C">
      <w:pPr>
        <w:numPr>
          <w:ilvl w:val="0"/>
          <w:numId w:val="1"/>
        </w:numPr>
      </w:pPr>
      <w:r w:rsidRPr="00D1554C">
        <w:t>Array inicial: const numeros = [2, 5, 10, 20];</w:t>
      </w:r>
    </w:p>
    <w:p w14:paraId="20C5953E" w14:textId="77777777" w:rsidR="00D1554C" w:rsidRPr="00D1554C" w:rsidRDefault="00D1554C" w:rsidP="00D1554C">
      <w:pPr>
        <w:numPr>
          <w:ilvl w:val="0"/>
          <w:numId w:val="1"/>
        </w:numPr>
      </w:pPr>
      <w:r w:rsidRPr="00D1554C">
        <w:t>O que fazer: Use o .map() para retornar um novo array.</w:t>
      </w:r>
    </w:p>
    <w:p w14:paraId="56FB1D80" w14:textId="77777777" w:rsidR="00D1554C" w:rsidRPr="00D1554C" w:rsidRDefault="00D1554C" w:rsidP="00D1554C">
      <w:pPr>
        <w:numPr>
          <w:ilvl w:val="0"/>
          <w:numId w:val="1"/>
        </w:numPr>
      </w:pPr>
      <w:r w:rsidRPr="00D1554C">
        <w:t>Resultado esperado no console: [4, 10, 20, 40]</w:t>
      </w:r>
    </w:p>
    <w:p w14:paraId="7F345D4F" w14:textId="77777777" w:rsidR="00D1554C" w:rsidRDefault="00D1554C" w:rsidP="00D1554C">
      <w:pPr>
        <w:rPr>
          <w:b/>
          <w:bCs/>
        </w:rPr>
      </w:pPr>
    </w:p>
    <w:p w14:paraId="4B780982" w14:textId="70262831" w:rsidR="00D1554C" w:rsidRPr="00D1554C" w:rsidRDefault="00D1554C" w:rsidP="00D1554C">
      <w:pPr>
        <w:rPr>
          <w:b/>
          <w:bCs/>
        </w:rPr>
      </w:pPr>
      <w:r w:rsidRPr="00D1554C">
        <w:rPr>
          <w:b/>
          <w:bCs/>
        </w:rPr>
        <w:t>2</w:t>
      </w:r>
      <w:r>
        <w:rPr>
          <w:b/>
          <w:bCs/>
        </w:rPr>
        <w:t>)</w:t>
      </w:r>
      <w:r w:rsidRPr="00D1554C">
        <w:rPr>
          <w:b/>
          <w:bCs/>
        </w:rPr>
        <w:t xml:space="preserve"> Conversão de Preços (Intermediário)</w:t>
      </w:r>
    </w:p>
    <w:p w14:paraId="5711A095" w14:textId="77777777" w:rsidR="00D1554C" w:rsidRPr="00D1554C" w:rsidRDefault="00D1554C" w:rsidP="00D1554C">
      <w:r w:rsidRPr="00D1554C">
        <w:t>Você recebeu uma lista de preços em formato de string (texto) com o símbolo do cifrão. Você precisa transformar essa lista em um novo array apenas com os números (tipo float/number) para poder fazer contas depois.</w:t>
      </w:r>
    </w:p>
    <w:p w14:paraId="5A4A6498" w14:textId="77777777" w:rsidR="00D1554C" w:rsidRPr="00D1554C" w:rsidRDefault="00D1554C" w:rsidP="00D1554C">
      <w:pPr>
        <w:numPr>
          <w:ilvl w:val="0"/>
          <w:numId w:val="2"/>
        </w:numPr>
      </w:pPr>
      <w:r w:rsidRPr="00D1554C">
        <w:rPr>
          <w:b/>
          <w:bCs/>
        </w:rPr>
        <w:t>Array inicial:</w:t>
      </w:r>
      <w:r w:rsidRPr="00D1554C">
        <w:t xml:space="preserve"> const precosString = ["R$ 10.00", "R$ 25.50", "R$ 75.90"];</w:t>
      </w:r>
    </w:p>
    <w:p w14:paraId="73020DB5" w14:textId="3AC332C2" w:rsidR="00D1554C" w:rsidRDefault="00D1554C" w:rsidP="00D1554C">
      <w:pPr>
        <w:numPr>
          <w:ilvl w:val="0"/>
          <w:numId w:val="2"/>
        </w:numPr>
      </w:pPr>
      <w:r w:rsidRPr="00D1554C">
        <w:t xml:space="preserve">Dica: Use o método .replace("R$ ", "") dentro do seu .map() para limpar o texto e parseFloat() </w:t>
      </w:r>
      <w:r>
        <w:t xml:space="preserve">para </w:t>
      </w:r>
      <w:r w:rsidRPr="00D1554C">
        <w:t>transformar em número.</w:t>
      </w:r>
    </w:p>
    <w:p w14:paraId="30D4C793" w14:textId="77777777" w:rsidR="00D1554C" w:rsidRDefault="00D1554C" w:rsidP="00D1554C">
      <w:pPr>
        <w:numPr>
          <w:ilvl w:val="0"/>
          <w:numId w:val="2"/>
        </w:numPr>
      </w:pPr>
      <w:r w:rsidRPr="00D1554C">
        <w:t>Resultado esperado no console: [10.00, 25.50, 75.90] (como números de verdade, sem as aspas).</w:t>
      </w:r>
    </w:p>
    <w:p w14:paraId="58768ED6" w14:textId="77777777" w:rsidR="00D1554C" w:rsidRDefault="00D1554C" w:rsidP="00D1554C"/>
    <w:p w14:paraId="5C74D1FA" w14:textId="6630AB20" w:rsidR="00D1554C" w:rsidRPr="00D1554C" w:rsidRDefault="00D1554C" w:rsidP="00D1554C">
      <w:pPr>
        <w:rPr>
          <w:b/>
          <w:bCs/>
        </w:rPr>
      </w:pPr>
      <w:r>
        <w:t>3) I</w:t>
      </w:r>
      <w:r w:rsidRPr="00D1554C">
        <w:rPr>
          <w:b/>
          <w:bCs/>
        </w:rPr>
        <w:t>solando Dados de Objetos (Estilo React)</w:t>
      </w:r>
    </w:p>
    <w:p w14:paraId="08A853FE" w14:textId="673C23D3" w:rsidR="00D1554C" w:rsidRDefault="00D1554C" w:rsidP="00D1554C">
      <w:r>
        <w:t>Esse vai</w:t>
      </w:r>
      <w:r w:rsidRPr="00D1554C">
        <w:t xml:space="preserve"> usar no React. Você recebeu uma lista de usuários de uma API (um array de objetos), mas para um componente específico da tela, você só precisa de um </w:t>
      </w:r>
      <w:r w:rsidRPr="00D1554C">
        <w:rPr>
          <w:b/>
          <w:bCs/>
        </w:rPr>
        <w:t>array contendo apenas os nomes</w:t>
      </w:r>
      <w:r w:rsidRPr="00D1554C">
        <w:t xml:space="preserve"> deles.</w:t>
      </w:r>
    </w:p>
    <w:p w14:paraId="3126E697" w14:textId="77777777" w:rsidR="00D1554C" w:rsidRDefault="00D1554C" w:rsidP="00D1554C">
      <w:r>
        <w:t>const usuarios = [</w:t>
      </w:r>
    </w:p>
    <w:p w14:paraId="3C68ED0C" w14:textId="77777777" w:rsidR="00D1554C" w:rsidRDefault="00D1554C" w:rsidP="00D1554C">
      <w:r>
        <w:t xml:space="preserve">  { id: 1, nome: "Aline", idade: 25 },</w:t>
      </w:r>
    </w:p>
    <w:p w14:paraId="205AB60F" w14:textId="77777777" w:rsidR="00D1554C" w:rsidRDefault="00D1554C" w:rsidP="00D1554C">
      <w:r>
        <w:t xml:space="preserve">  { id: 2, nome: "Bruno", idade: 30 },</w:t>
      </w:r>
    </w:p>
    <w:p w14:paraId="530728FA" w14:textId="77777777" w:rsidR="00D1554C" w:rsidRDefault="00D1554C" w:rsidP="00D1554C">
      <w:r>
        <w:t xml:space="preserve">  { id: 3, nome: "Carla", idade: 22 }</w:t>
      </w:r>
    </w:p>
    <w:p w14:paraId="27DA8748" w14:textId="54BBDC41" w:rsidR="00D1554C" w:rsidRDefault="00D1554C" w:rsidP="00D1554C">
      <w:r>
        <w:t>];</w:t>
      </w:r>
    </w:p>
    <w:p w14:paraId="6C06337B" w14:textId="5CB688A2" w:rsidR="00D1554C" w:rsidRPr="00D1554C" w:rsidRDefault="00D1554C" w:rsidP="00D1554C">
      <w:r w:rsidRPr="00D1554C">
        <w:rPr>
          <w:b/>
          <w:bCs/>
        </w:rPr>
        <w:t>O que fazer:</w:t>
      </w:r>
      <w:r w:rsidRPr="00D1554C">
        <w:t xml:space="preserve"> Use o .map() para navegar no array e retornar apenas a propriedade .nome de cada objeto.</w:t>
      </w:r>
    </w:p>
    <w:p w14:paraId="44F1F284" w14:textId="64288B36" w:rsidR="00D63D20" w:rsidRDefault="00D1554C" w:rsidP="00D1554C">
      <w:r w:rsidRPr="00D1554C">
        <w:rPr>
          <w:b/>
          <w:bCs/>
        </w:rPr>
        <w:t>Resultado esperado no console:</w:t>
      </w:r>
      <w:r w:rsidRPr="00D1554C">
        <w:t xml:space="preserve"> ["Aline", "Bruno", "Carla"]</w:t>
      </w:r>
    </w:p>
    <w:p w14:paraId="02718F08" w14:textId="77777777" w:rsidR="00D63D20" w:rsidRDefault="00D63D20">
      <w:r>
        <w:br w:type="page"/>
      </w:r>
    </w:p>
    <w:p w14:paraId="14D2558C" w14:textId="77777777" w:rsidR="00D1554C" w:rsidRPr="00D1554C" w:rsidRDefault="00D1554C" w:rsidP="00D1554C"/>
    <w:p w14:paraId="490D19ED" w14:textId="77777777" w:rsidR="00D1554C" w:rsidRDefault="00D1554C" w:rsidP="00D1554C"/>
    <w:p w14:paraId="30FBA904" w14:textId="7E536546" w:rsidR="00D63D20" w:rsidRPr="00D63D20" w:rsidRDefault="00D63D20" w:rsidP="00D63D20">
      <w:pPr>
        <w:rPr>
          <w:b/>
          <w:bCs/>
        </w:rPr>
      </w:pPr>
      <w:r>
        <w:t xml:space="preserve">4) </w:t>
      </w:r>
      <w:r w:rsidRPr="00D63D20">
        <w:rPr>
          <w:b/>
          <w:bCs/>
        </w:rPr>
        <w:t>O Criador de Links (Web)</w:t>
      </w:r>
    </w:p>
    <w:p w14:paraId="418FD200" w14:textId="6D08CE13" w:rsidR="00D63D20" w:rsidRPr="00D63D20" w:rsidRDefault="00D63D20" w:rsidP="00D63D20">
      <w:r>
        <w:t xml:space="preserve">Há uma </w:t>
      </w:r>
      <w:r w:rsidRPr="00D63D20">
        <w:t xml:space="preserve"> lista de nomes de redes sociais e quer transformá-los em URLs completas para o seu site.</w:t>
      </w:r>
    </w:p>
    <w:p w14:paraId="457811C8" w14:textId="77777777" w:rsidR="00D63D20" w:rsidRPr="00D63D20" w:rsidRDefault="00D63D20" w:rsidP="00D63D20">
      <w:pPr>
        <w:numPr>
          <w:ilvl w:val="0"/>
          <w:numId w:val="3"/>
        </w:numPr>
      </w:pPr>
      <w:r w:rsidRPr="00D63D20">
        <w:rPr>
          <w:b/>
          <w:bCs/>
        </w:rPr>
        <w:t>Array inicial:</w:t>
      </w:r>
      <w:r w:rsidRPr="00D63D20">
        <w:t xml:space="preserve"> const redes = ["github", "linkedin", "instagram"];</w:t>
      </w:r>
    </w:p>
    <w:p w14:paraId="2A4EFFF2" w14:textId="77777777" w:rsidR="00D63D20" w:rsidRPr="00D63D20" w:rsidRDefault="00D63D20" w:rsidP="00D63D20">
      <w:pPr>
        <w:numPr>
          <w:ilvl w:val="0"/>
          <w:numId w:val="3"/>
        </w:numPr>
      </w:pPr>
      <w:r w:rsidRPr="00D63D20">
        <w:rPr>
          <w:b/>
          <w:bCs/>
        </w:rPr>
        <w:t>O que fazer:</w:t>
      </w:r>
      <w:r w:rsidRPr="00D63D20">
        <w:t xml:space="preserve"> Use o .map() e Template Strings para transformar cada string no formato https://www.nome-da-rede.com.</w:t>
      </w:r>
    </w:p>
    <w:p w14:paraId="33BDBC09" w14:textId="77777777" w:rsidR="00D63D20" w:rsidRPr="00D63D20" w:rsidRDefault="00D63D20" w:rsidP="00D63D20">
      <w:pPr>
        <w:numPr>
          <w:ilvl w:val="0"/>
          <w:numId w:val="3"/>
        </w:numPr>
      </w:pPr>
      <w:r w:rsidRPr="00D63D20">
        <w:rPr>
          <w:b/>
          <w:bCs/>
        </w:rPr>
        <w:t>Resultado esperado:</w:t>
      </w:r>
      <w:r w:rsidRPr="00D63D20">
        <w:t xml:space="preserve"> ["https://www.github.com", "https://www.linkedin.com", "https://www.instagram.com"]</w:t>
      </w:r>
    </w:p>
    <w:p w14:paraId="7389CB4A" w14:textId="10E365F0" w:rsidR="00D63D20" w:rsidRPr="00D1554C" w:rsidRDefault="00D63D20" w:rsidP="00D1554C"/>
    <w:p w14:paraId="16895D0A" w14:textId="3CAAE787" w:rsidR="00D1554C" w:rsidRPr="00D1554C" w:rsidRDefault="00D1554C" w:rsidP="00D1554C"/>
    <w:p w14:paraId="00EB16A6" w14:textId="77777777" w:rsidR="00D1554C" w:rsidRPr="00D1554C" w:rsidRDefault="00D1554C" w:rsidP="00D1554C">
      <w:pPr>
        <w:rPr>
          <w:b/>
          <w:bCs/>
        </w:rPr>
      </w:pPr>
    </w:p>
    <w:sectPr w:rsidR="00D1554C" w:rsidRPr="00D1554C" w:rsidSect="006941F4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418" w:right="1418" w:bottom="1418" w:left="1418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9F9D5" w14:textId="77777777" w:rsidR="00F64B76" w:rsidRDefault="00F64B76" w:rsidP="00324C04">
      <w:pPr>
        <w:spacing w:after="0" w:line="240" w:lineRule="auto"/>
      </w:pPr>
      <w:r>
        <w:separator/>
      </w:r>
    </w:p>
  </w:endnote>
  <w:endnote w:type="continuationSeparator" w:id="0">
    <w:p w14:paraId="11A643D3" w14:textId="77777777" w:rsidR="00F64B76" w:rsidRDefault="00F64B76" w:rsidP="00324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randing Medium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Branding Bold">
    <w:altName w:val="Cambria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Branding SemiLight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F7998" w14:textId="77777777" w:rsidR="00C516CA" w:rsidRPr="00425297" w:rsidRDefault="00C516CA" w:rsidP="00C516CA">
    <w:pPr>
      <w:pStyle w:val="Rodap"/>
      <w:jc w:val="right"/>
      <w:rPr>
        <w:rFonts w:ascii="Branding SemiLight" w:hAnsi="Branding SemiLight"/>
        <w:color w:val="404040" w:themeColor="text1" w:themeTint="BF"/>
        <w:sz w:val="20"/>
        <w:szCs w:val="20"/>
      </w:rPr>
    </w:pPr>
    <w:r w:rsidRPr="00425297">
      <w:rPr>
        <w:rFonts w:asciiTheme="majorHAnsi" w:hAnsiTheme="majorHAnsi"/>
        <w:noProof/>
        <w:color w:val="404040" w:themeColor="text1" w:themeTint="BF"/>
        <w:sz w:val="20"/>
        <w:szCs w:val="20"/>
      </w:rPr>
      <mc:AlternateContent>
        <mc:Choice Requires="wpg">
          <w:drawing>
            <wp:anchor distT="0" distB="0" distL="114300" distR="114300" simplePos="0" relativeHeight="251672576" behindDoc="1" locked="0" layoutInCell="1" allowOverlap="1" wp14:anchorId="088E3802" wp14:editId="530756DA">
              <wp:simplePos x="0" y="0"/>
              <wp:positionH relativeFrom="leftMargin">
                <wp:posOffset>897147</wp:posOffset>
              </wp:positionH>
              <wp:positionV relativeFrom="bottomMargin">
                <wp:posOffset>111425</wp:posOffset>
              </wp:positionV>
              <wp:extent cx="4932000" cy="280800"/>
              <wp:effectExtent l="0" t="0" r="21590" b="5080"/>
              <wp:wrapNone/>
              <wp:docPr id="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932000" cy="280800"/>
                        <a:chOff x="0" y="0"/>
                        <a:chExt cx="4921369" cy="279551"/>
                      </a:xfrm>
                    </wpg:grpSpPr>
                    <wps:wsp>
                      <wps:cNvPr id="10" name="Forma Livre: Forma 10"/>
                      <wps:cNvSpPr/>
                      <wps:spPr>
                        <a:xfrm>
                          <a:off x="0" y="66675"/>
                          <a:ext cx="304165" cy="12700"/>
                        </a:xfrm>
                        <a:custGeom>
                          <a:avLst/>
                          <a:gdLst>
                            <a:gd name="connsiteX0" fmla="*/ 0 w 304705"/>
                            <a:gd name="connsiteY0" fmla="*/ 0 h 0"/>
                            <a:gd name="connsiteX1" fmla="*/ 304832 w 304705"/>
                            <a:gd name="connsiteY1" fmla="*/ 0 h 0"/>
                            <a:gd name="connsiteX2" fmla="*/ 304832 w 304705"/>
                            <a:gd name="connsiteY2" fmla="*/ 9124 h 0"/>
                            <a:gd name="connsiteX3" fmla="*/ 0 w 304705"/>
                            <a:gd name="connsiteY3" fmla="*/ 9124 h 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04705">
                              <a:moveTo>
                                <a:pt x="0" y="0"/>
                              </a:moveTo>
                              <a:lnTo>
                                <a:pt x="304832" y="0"/>
                              </a:lnTo>
                              <a:lnTo>
                                <a:pt x="304832" y="9124"/>
                              </a:lnTo>
                              <a:lnTo>
                                <a:pt x="0" y="91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4A49"/>
                        </a:solidFill>
                        <a:ln w="12687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Forma Livre: Forma 11"/>
                      <wps:cNvSpPr/>
                      <wps:spPr>
                        <a:xfrm>
                          <a:off x="0" y="0"/>
                          <a:ext cx="4921369" cy="12700"/>
                        </a:xfrm>
                        <a:custGeom>
                          <a:avLst/>
                          <a:gdLst>
                            <a:gd name="connsiteX0" fmla="*/ 0 w 6106798"/>
                            <a:gd name="connsiteY0" fmla="*/ 0 h 0"/>
                            <a:gd name="connsiteX1" fmla="*/ 6118099 w 6106798"/>
                            <a:gd name="connsiteY1" fmla="*/ 0 h 0"/>
                            <a:gd name="connsiteX2" fmla="*/ 6118099 w 6106798"/>
                            <a:gd name="connsiteY2" fmla="*/ 9124 h 0"/>
                            <a:gd name="connsiteX3" fmla="*/ 0 w 6106798"/>
                            <a:gd name="connsiteY3" fmla="*/ 9124 h 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106798">
                              <a:moveTo>
                                <a:pt x="0" y="0"/>
                              </a:moveTo>
                              <a:lnTo>
                                <a:pt x="6118099" y="0"/>
                              </a:lnTo>
                              <a:lnTo>
                                <a:pt x="6118099" y="9124"/>
                              </a:lnTo>
                              <a:lnTo>
                                <a:pt x="0" y="91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A93"/>
                        </a:solidFill>
                        <a:ln w="12687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Forma Livre: Forma 12"/>
                      <wps:cNvSpPr/>
                      <wps:spPr>
                        <a:xfrm>
                          <a:off x="0" y="133350"/>
                          <a:ext cx="304165" cy="12700"/>
                        </a:xfrm>
                        <a:custGeom>
                          <a:avLst/>
                          <a:gdLst>
                            <a:gd name="connsiteX0" fmla="*/ 0 w 304705"/>
                            <a:gd name="connsiteY0" fmla="*/ 0 h 0"/>
                            <a:gd name="connsiteX1" fmla="*/ 304832 w 304705"/>
                            <a:gd name="connsiteY1" fmla="*/ 0 h 0"/>
                            <a:gd name="connsiteX2" fmla="*/ 304832 w 304705"/>
                            <a:gd name="connsiteY2" fmla="*/ 9124 h 0"/>
                            <a:gd name="connsiteX3" fmla="*/ 0 w 304705"/>
                            <a:gd name="connsiteY3" fmla="*/ 9124 h 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04705">
                              <a:moveTo>
                                <a:pt x="0" y="0"/>
                              </a:moveTo>
                              <a:lnTo>
                                <a:pt x="304832" y="0"/>
                              </a:lnTo>
                              <a:lnTo>
                                <a:pt x="304832" y="9124"/>
                              </a:lnTo>
                              <a:lnTo>
                                <a:pt x="0" y="91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4A49"/>
                        </a:solidFill>
                        <a:ln w="12687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Forma Livre: Forma 13"/>
                      <wps:cNvSpPr/>
                      <wps:spPr>
                        <a:xfrm>
                          <a:off x="0" y="200025"/>
                          <a:ext cx="304165" cy="12700"/>
                        </a:xfrm>
                        <a:custGeom>
                          <a:avLst/>
                          <a:gdLst>
                            <a:gd name="connsiteX0" fmla="*/ 0 w 304705"/>
                            <a:gd name="connsiteY0" fmla="*/ 0 h 0"/>
                            <a:gd name="connsiteX1" fmla="*/ 304832 w 304705"/>
                            <a:gd name="connsiteY1" fmla="*/ 0 h 0"/>
                            <a:gd name="connsiteX2" fmla="*/ 304832 w 304705"/>
                            <a:gd name="connsiteY2" fmla="*/ 9124 h 0"/>
                            <a:gd name="connsiteX3" fmla="*/ 0 w 304705"/>
                            <a:gd name="connsiteY3" fmla="*/ 9124 h 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04705">
                              <a:moveTo>
                                <a:pt x="0" y="0"/>
                              </a:moveTo>
                              <a:lnTo>
                                <a:pt x="304832" y="0"/>
                              </a:lnTo>
                              <a:lnTo>
                                <a:pt x="304832" y="9124"/>
                              </a:lnTo>
                              <a:lnTo>
                                <a:pt x="0" y="91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4A49"/>
                        </a:solidFill>
                        <a:ln w="12687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" name="Forma Livre: Forma 14"/>
                      <wps:cNvSpPr/>
                      <wps:spPr>
                        <a:xfrm>
                          <a:off x="0" y="266700"/>
                          <a:ext cx="304705" cy="12851"/>
                        </a:xfrm>
                        <a:custGeom>
                          <a:avLst/>
                          <a:gdLst>
                            <a:gd name="connsiteX0" fmla="*/ 0 w 304705"/>
                            <a:gd name="connsiteY0" fmla="*/ 0 h 0"/>
                            <a:gd name="connsiteX1" fmla="*/ 304832 w 304705"/>
                            <a:gd name="connsiteY1" fmla="*/ 0 h 0"/>
                            <a:gd name="connsiteX2" fmla="*/ 304832 w 304705"/>
                            <a:gd name="connsiteY2" fmla="*/ 9124 h 0"/>
                            <a:gd name="connsiteX3" fmla="*/ 0 w 304705"/>
                            <a:gd name="connsiteY3" fmla="*/ 9124 h 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04705">
                              <a:moveTo>
                                <a:pt x="0" y="0"/>
                              </a:moveTo>
                              <a:lnTo>
                                <a:pt x="304832" y="0"/>
                              </a:lnTo>
                              <a:lnTo>
                                <a:pt x="304832" y="9124"/>
                              </a:lnTo>
                              <a:lnTo>
                                <a:pt x="0" y="91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4A49"/>
                        </a:solidFill>
                        <a:ln w="12687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6486B82" id="Agrupar 2" o:spid="_x0000_s1026" style="position:absolute;margin-left:70.65pt;margin-top:8.75pt;width:388.35pt;height:22.1pt;z-index:-251643904;mso-position-horizontal-relative:left-margin-area;mso-position-vertical-relative:bottom-margin-area;mso-width-relative:margin;mso-height-relative:margin" coordsize="49213,2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">
              <v:shape id="Forma Livre: Forma 10" o:spid="_x0000_s1027" style="position:absolute;top:666;width:3041;height:127;visibility:visible;mso-wrap-style:square;v-text-anchor:middle" coordsize="30470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" path="m,l304832,r,9124l,9124,,xe" fillcolor="#4a4a49" stroked="f" strokeweight=".35242mm">
                <v:stroke joinstyle="miter"/>
                <v:path arrowok="t" o:connecttype="custom" o:connectlocs="0,0;304292,0;304292,115874800;0,115874800" o:connectangles="0,0,0,0"/>
              </v:shape>
              <v:shape id="Forma Livre: Forma 11" o:spid="_x0000_s1028" style="position:absolute;width:49213;height:127;visibility:visible;mso-wrap-style:square;v-text-anchor:middle" coordsize="6106798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" path="m,l6118099,r,9124l,9124,,xe" fillcolor="#009a93" stroked="f" strokeweight=".35242mm">
                <v:stroke joinstyle="miter"/>
                <v:path arrowok="t" o:connecttype="custom" o:connectlocs="0,0;4930476,0;4930476,115874800;0,115874800" o:connectangles="0,0,0,0"/>
              </v:shape>
              <v:shape id="Forma Livre: Forma 12" o:spid="_x0000_s1029" style="position:absolute;top:1333;width:3041;height:127;visibility:visible;mso-wrap-style:square;v-text-anchor:middle" coordsize="30470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" path="m,l304832,r,9124l,9124,,xe" fillcolor="#4a4a49" stroked="f" strokeweight=".35242mm">
                <v:stroke joinstyle="miter"/>
                <v:path arrowok="t" o:connecttype="custom" o:connectlocs="0,0;304292,0;304292,115874800;0,115874800" o:connectangles="0,0,0,0"/>
              </v:shape>
              <v:shape id="Forma Livre: Forma 13" o:spid="_x0000_s1030" style="position:absolute;top:2000;width:3041;height:127;visibility:visible;mso-wrap-style:square;v-text-anchor:middle" coordsize="30470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" path="m,l304832,r,9124l,9124,,xe" fillcolor="#4a4a49" stroked="f" strokeweight=".35242mm">
                <v:stroke joinstyle="miter"/>
                <v:path arrowok="t" o:connecttype="custom" o:connectlocs="0,0;304292,0;304292,115874800;0,115874800" o:connectangles="0,0,0,0"/>
              </v:shape>
              <v:shape id="Forma Livre: Forma 14" o:spid="_x0000_s1031" style="position:absolute;top:2667;width:3047;height:128;visibility:visible;mso-wrap-style:square;v-text-anchor:middle" coordsize="304705,12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" path="m,l304832,r,9124l,9124,,xe" fillcolor="#4a4a49" stroked="f" strokeweight=".35242mm">
                <v:stroke joinstyle="miter"/>
                <v:path arrowok="t" o:connecttype="custom" o:connectlocs="0,0;304832,0;304832,117252524;0,117252524" o:connectangles="0,0,0,0"/>
              </v:shape>
              <w10:wrap anchorx="margin" anchory="margin"/>
            </v:group>
          </w:pict>
        </mc:Fallback>
      </mc:AlternateContent>
    </w:r>
    <w:r>
      <w:rPr>
        <w:rFonts w:asciiTheme="majorHAnsi" w:hAnsiTheme="majorHAnsi"/>
        <w:color w:val="404040" w:themeColor="text1" w:themeTint="BF"/>
        <w:sz w:val="20"/>
        <w:szCs w:val="20"/>
      </w:rPr>
      <w:t>senai</w:t>
    </w:r>
    <w:r w:rsidRPr="00425297">
      <w:rPr>
        <w:rFonts w:asciiTheme="majorHAnsi" w:hAnsiTheme="majorHAnsi"/>
        <w:color w:val="404040" w:themeColor="text1" w:themeTint="BF"/>
        <w:sz w:val="20"/>
        <w:szCs w:val="20"/>
      </w:rPr>
      <w:t>p</w:t>
    </w:r>
    <w:r>
      <w:rPr>
        <w:rFonts w:asciiTheme="majorHAnsi" w:hAnsiTheme="majorHAnsi"/>
        <w:color w:val="404040" w:themeColor="text1" w:themeTint="BF"/>
        <w:sz w:val="20"/>
        <w:szCs w:val="20"/>
      </w:rPr>
      <w:t>r</w:t>
    </w:r>
    <w:r w:rsidRPr="00425297">
      <w:rPr>
        <w:rFonts w:ascii="Branding SemiLight" w:hAnsi="Branding SemiLight"/>
        <w:color w:val="404040" w:themeColor="text1" w:themeTint="BF"/>
        <w:sz w:val="20"/>
        <w:szCs w:val="20"/>
      </w:rPr>
      <w:t>.org.br</w:t>
    </w:r>
  </w:p>
  <w:p w14:paraId="12789E74" w14:textId="77777777" w:rsidR="002B2E62" w:rsidRPr="00425297" w:rsidRDefault="002B2E62" w:rsidP="002B2E62">
    <w:pPr>
      <w:pStyle w:val="Rodap"/>
      <w:jc w:val="right"/>
      <w:rPr>
        <w:rFonts w:ascii="Branding SemiLight" w:hAnsi="Branding SemiLight"/>
        <w:color w:val="404040" w:themeColor="text1" w:themeTint="BF"/>
        <w:sz w:val="16"/>
        <w:szCs w:val="16"/>
      </w:rPr>
    </w:pPr>
    <w:r w:rsidRPr="00F76EC2">
      <w:rPr>
        <w:rFonts w:ascii="Branding SemiLight" w:hAnsi="Branding SemiLight"/>
        <w:color w:val="404040" w:themeColor="text1" w:themeTint="BF"/>
        <w:sz w:val="16"/>
        <w:szCs w:val="16"/>
      </w:rPr>
      <w:t>Rua Senador Accioly Filho, 298</w:t>
    </w:r>
    <w:r w:rsidRPr="00425297">
      <w:rPr>
        <w:rFonts w:ascii="Branding SemiLight" w:hAnsi="Branding SemiLight"/>
        <w:color w:val="404040" w:themeColor="text1" w:themeTint="BF"/>
        <w:sz w:val="16"/>
        <w:szCs w:val="16"/>
      </w:rPr>
      <w:t xml:space="preserve">| </w:t>
    </w:r>
    <w:r w:rsidRPr="006B68A1">
      <w:rPr>
        <w:rFonts w:ascii="Branding SemiLight" w:hAnsi="Branding SemiLight"/>
        <w:color w:val="404040" w:themeColor="text1" w:themeTint="BF"/>
        <w:sz w:val="16"/>
        <w:szCs w:val="16"/>
      </w:rPr>
      <w:t>Cidade Industrial</w:t>
    </w:r>
    <w:r>
      <w:rPr>
        <w:rFonts w:ascii="Branding SemiLight" w:hAnsi="Branding SemiLight"/>
        <w:color w:val="404040" w:themeColor="text1" w:themeTint="BF"/>
        <w:sz w:val="16"/>
        <w:szCs w:val="16"/>
      </w:rPr>
      <w:t xml:space="preserve"> de Curitiba</w:t>
    </w:r>
  </w:p>
  <w:p w14:paraId="386380A3" w14:textId="77777777" w:rsidR="002B2E62" w:rsidRDefault="002B2E62" w:rsidP="002B2E62">
    <w:pPr>
      <w:pStyle w:val="Rodap"/>
      <w:jc w:val="right"/>
      <w:rPr>
        <w:sz w:val="20"/>
        <w:szCs w:val="20"/>
      </w:rPr>
    </w:pPr>
    <w:r w:rsidRPr="006B68A1">
      <w:rPr>
        <w:rFonts w:ascii="Branding SemiLight" w:hAnsi="Branding SemiLight"/>
        <w:color w:val="404040" w:themeColor="text1" w:themeTint="BF"/>
        <w:sz w:val="16"/>
        <w:szCs w:val="16"/>
      </w:rPr>
      <w:t>81310-000</w:t>
    </w:r>
    <w:r w:rsidRPr="00425297">
      <w:rPr>
        <w:rFonts w:ascii="Branding SemiLight" w:hAnsi="Branding SemiLight"/>
        <w:color w:val="404040" w:themeColor="text1" w:themeTint="BF"/>
        <w:sz w:val="16"/>
        <w:szCs w:val="16"/>
      </w:rPr>
      <w:t xml:space="preserve">| Curitiba-PR | (41) </w:t>
    </w:r>
    <w:r w:rsidRPr="006B68A1">
      <w:rPr>
        <w:rFonts w:ascii="Branding SemiLight" w:hAnsi="Branding SemiLight"/>
        <w:color w:val="404040" w:themeColor="text1" w:themeTint="BF"/>
        <w:sz w:val="16"/>
        <w:szCs w:val="16"/>
      </w:rPr>
      <w:t>3271-7100</w:t>
    </w:r>
  </w:p>
  <w:p w14:paraId="5C4AC567" w14:textId="77777777" w:rsidR="00C516CA" w:rsidRDefault="00C516CA" w:rsidP="002B2E62">
    <w:pPr>
      <w:pStyle w:val="Rodap"/>
      <w:rPr>
        <w:sz w:val="20"/>
        <w:szCs w:val="20"/>
      </w:rPr>
    </w:pPr>
  </w:p>
  <w:p w14:paraId="3B83F89B" w14:textId="77777777" w:rsidR="00C516CA" w:rsidRDefault="00C516CA" w:rsidP="00C516CA">
    <w:pPr>
      <w:pStyle w:val="Rodap"/>
      <w:jc w:val="right"/>
      <w:rPr>
        <w:sz w:val="20"/>
        <w:szCs w:val="20"/>
      </w:rPr>
    </w:pPr>
  </w:p>
  <w:p w14:paraId="50E51345" w14:textId="77777777" w:rsidR="002B7F8B" w:rsidRPr="00C516CA" w:rsidRDefault="002B7F8B" w:rsidP="00C516C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C3515" w14:textId="77777777" w:rsidR="00C516CA" w:rsidRPr="00425297" w:rsidRDefault="006941F4" w:rsidP="00C516CA">
    <w:pPr>
      <w:pStyle w:val="Rodap"/>
      <w:jc w:val="right"/>
      <w:rPr>
        <w:rFonts w:ascii="Branding SemiLight" w:hAnsi="Branding SemiLight"/>
        <w:color w:val="404040" w:themeColor="text1" w:themeTint="BF"/>
        <w:sz w:val="20"/>
        <w:szCs w:val="20"/>
      </w:rPr>
    </w:pPr>
    <w:r w:rsidRPr="00425297">
      <w:rPr>
        <w:rFonts w:asciiTheme="majorHAnsi" w:hAnsiTheme="majorHAnsi"/>
        <w:noProof/>
        <w:color w:val="404040" w:themeColor="text1" w:themeTint="BF"/>
        <w:sz w:val="20"/>
        <w:szCs w:val="20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5BB64405" wp14:editId="55A73EFF">
              <wp:simplePos x="0" y="0"/>
              <wp:positionH relativeFrom="leftMargin">
                <wp:posOffset>897147</wp:posOffset>
              </wp:positionH>
              <wp:positionV relativeFrom="bottomMargin">
                <wp:posOffset>111425</wp:posOffset>
              </wp:positionV>
              <wp:extent cx="4932000" cy="280800"/>
              <wp:effectExtent l="0" t="0" r="21590" b="5080"/>
              <wp:wrapNone/>
              <wp:docPr id="17" name="Agrupar 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932000" cy="280800"/>
                        <a:chOff x="0" y="0"/>
                        <a:chExt cx="4921369" cy="279551"/>
                      </a:xfrm>
                    </wpg:grpSpPr>
                    <wps:wsp>
                      <wps:cNvPr id="18" name="Forma Livre: Forma 18"/>
                      <wps:cNvSpPr/>
                      <wps:spPr>
                        <a:xfrm>
                          <a:off x="0" y="66675"/>
                          <a:ext cx="304165" cy="12700"/>
                        </a:xfrm>
                        <a:custGeom>
                          <a:avLst/>
                          <a:gdLst>
                            <a:gd name="connsiteX0" fmla="*/ 0 w 304705"/>
                            <a:gd name="connsiteY0" fmla="*/ 0 h 0"/>
                            <a:gd name="connsiteX1" fmla="*/ 304832 w 304705"/>
                            <a:gd name="connsiteY1" fmla="*/ 0 h 0"/>
                            <a:gd name="connsiteX2" fmla="*/ 304832 w 304705"/>
                            <a:gd name="connsiteY2" fmla="*/ 9124 h 0"/>
                            <a:gd name="connsiteX3" fmla="*/ 0 w 304705"/>
                            <a:gd name="connsiteY3" fmla="*/ 9124 h 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04705">
                              <a:moveTo>
                                <a:pt x="0" y="0"/>
                              </a:moveTo>
                              <a:lnTo>
                                <a:pt x="304832" y="0"/>
                              </a:lnTo>
                              <a:lnTo>
                                <a:pt x="304832" y="9124"/>
                              </a:lnTo>
                              <a:lnTo>
                                <a:pt x="0" y="91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4A49"/>
                        </a:solidFill>
                        <a:ln w="12687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Forma Livre: Forma 19"/>
                      <wps:cNvSpPr/>
                      <wps:spPr>
                        <a:xfrm>
                          <a:off x="0" y="0"/>
                          <a:ext cx="4921369" cy="12700"/>
                        </a:xfrm>
                        <a:custGeom>
                          <a:avLst/>
                          <a:gdLst>
                            <a:gd name="connsiteX0" fmla="*/ 0 w 6106798"/>
                            <a:gd name="connsiteY0" fmla="*/ 0 h 0"/>
                            <a:gd name="connsiteX1" fmla="*/ 6118099 w 6106798"/>
                            <a:gd name="connsiteY1" fmla="*/ 0 h 0"/>
                            <a:gd name="connsiteX2" fmla="*/ 6118099 w 6106798"/>
                            <a:gd name="connsiteY2" fmla="*/ 9124 h 0"/>
                            <a:gd name="connsiteX3" fmla="*/ 0 w 6106798"/>
                            <a:gd name="connsiteY3" fmla="*/ 9124 h 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106798">
                              <a:moveTo>
                                <a:pt x="0" y="0"/>
                              </a:moveTo>
                              <a:lnTo>
                                <a:pt x="6118099" y="0"/>
                              </a:lnTo>
                              <a:lnTo>
                                <a:pt x="6118099" y="9124"/>
                              </a:lnTo>
                              <a:lnTo>
                                <a:pt x="0" y="91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A93"/>
                        </a:solidFill>
                        <a:ln w="12687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Forma Livre: Forma 20"/>
                      <wps:cNvSpPr/>
                      <wps:spPr>
                        <a:xfrm>
                          <a:off x="0" y="133350"/>
                          <a:ext cx="304165" cy="12700"/>
                        </a:xfrm>
                        <a:custGeom>
                          <a:avLst/>
                          <a:gdLst>
                            <a:gd name="connsiteX0" fmla="*/ 0 w 304705"/>
                            <a:gd name="connsiteY0" fmla="*/ 0 h 0"/>
                            <a:gd name="connsiteX1" fmla="*/ 304832 w 304705"/>
                            <a:gd name="connsiteY1" fmla="*/ 0 h 0"/>
                            <a:gd name="connsiteX2" fmla="*/ 304832 w 304705"/>
                            <a:gd name="connsiteY2" fmla="*/ 9124 h 0"/>
                            <a:gd name="connsiteX3" fmla="*/ 0 w 304705"/>
                            <a:gd name="connsiteY3" fmla="*/ 9124 h 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04705">
                              <a:moveTo>
                                <a:pt x="0" y="0"/>
                              </a:moveTo>
                              <a:lnTo>
                                <a:pt x="304832" y="0"/>
                              </a:lnTo>
                              <a:lnTo>
                                <a:pt x="304832" y="9124"/>
                              </a:lnTo>
                              <a:lnTo>
                                <a:pt x="0" y="91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4A49"/>
                        </a:solidFill>
                        <a:ln w="12687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Forma Livre: Forma 21"/>
                      <wps:cNvSpPr/>
                      <wps:spPr>
                        <a:xfrm>
                          <a:off x="0" y="200025"/>
                          <a:ext cx="304165" cy="12700"/>
                        </a:xfrm>
                        <a:custGeom>
                          <a:avLst/>
                          <a:gdLst>
                            <a:gd name="connsiteX0" fmla="*/ 0 w 304705"/>
                            <a:gd name="connsiteY0" fmla="*/ 0 h 0"/>
                            <a:gd name="connsiteX1" fmla="*/ 304832 w 304705"/>
                            <a:gd name="connsiteY1" fmla="*/ 0 h 0"/>
                            <a:gd name="connsiteX2" fmla="*/ 304832 w 304705"/>
                            <a:gd name="connsiteY2" fmla="*/ 9124 h 0"/>
                            <a:gd name="connsiteX3" fmla="*/ 0 w 304705"/>
                            <a:gd name="connsiteY3" fmla="*/ 9124 h 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04705">
                              <a:moveTo>
                                <a:pt x="0" y="0"/>
                              </a:moveTo>
                              <a:lnTo>
                                <a:pt x="304832" y="0"/>
                              </a:lnTo>
                              <a:lnTo>
                                <a:pt x="304832" y="9124"/>
                              </a:lnTo>
                              <a:lnTo>
                                <a:pt x="0" y="91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4A49"/>
                        </a:solidFill>
                        <a:ln w="12687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Forma Livre: Forma 22"/>
                      <wps:cNvSpPr/>
                      <wps:spPr>
                        <a:xfrm>
                          <a:off x="0" y="266700"/>
                          <a:ext cx="304705" cy="12851"/>
                        </a:xfrm>
                        <a:custGeom>
                          <a:avLst/>
                          <a:gdLst>
                            <a:gd name="connsiteX0" fmla="*/ 0 w 304705"/>
                            <a:gd name="connsiteY0" fmla="*/ 0 h 0"/>
                            <a:gd name="connsiteX1" fmla="*/ 304832 w 304705"/>
                            <a:gd name="connsiteY1" fmla="*/ 0 h 0"/>
                            <a:gd name="connsiteX2" fmla="*/ 304832 w 304705"/>
                            <a:gd name="connsiteY2" fmla="*/ 9124 h 0"/>
                            <a:gd name="connsiteX3" fmla="*/ 0 w 304705"/>
                            <a:gd name="connsiteY3" fmla="*/ 9124 h 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04705">
                              <a:moveTo>
                                <a:pt x="0" y="0"/>
                              </a:moveTo>
                              <a:lnTo>
                                <a:pt x="304832" y="0"/>
                              </a:lnTo>
                              <a:lnTo>
                                <a:pt x="304832" y="9124"/>
                              </a:lnTo>
                              <a:lnTo>
                                <a:pt x="0" y="91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A4A49"/>
                        </a:solidFill>
                        <a:ln w="12687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290AB58" id="Agrupar 17" o:spid="_x0000_s1026" style="position:absolute;margin-left:70.65pt;margin-top:8.75pt;width:388.35pt;height:22.1pt;z-index:-251654144;mso-position-horizontal-relative:left-margin-area;mso-position-vertical-relative:bottom-margin-area;mso-width-relative:margin;mso-height-relative:margin" coordsize="49213,2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">
              <v:shape id="Forma Livre: Forma 18" o:spid="_x0000_s1027" style="position:absolute;top:666;width:3041;height:127;visibility:visible;mso-wrap-style:square;v-text-anchor:middle" coordsize="30470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" path="m,l304832,r,9124l,9124,,xe" fillcolor="#4a4a49" stroked="f" strokeweight=".35242mm">
                <v:stroke joinstyle="miter"/>
                <v:path arrowok="t" o:connecttype="custom" o:connectlocs="0,0;304292,0;304292,115874800;0,115874800" o:connectangles="0,0,0,0"/>
              </v:shape>
              <v:shape id="Forma Livre: Forma 19" o:spid="_x0000_s1028" style="position:absolute;width:49213;height:127;visibility:visible;mso-wrap-style:square;v-text-anchor:middle" coordsize="6106798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" path="m,l6118099,r,9124l,9124,,xe" fillcolor="#009a93" stroked="f" strokeweight=".35242mm">
                <v:stroke joinstyle="miter"/>
                <v:path arrowok="t" o:connecttype="custom" o:connectlocs="0,0;4930476,0;4930476,115874800;0,115874800" o:connectangles="0,0,0,0"/>
              </v:shape>
              <v:shape id="Forma Livre: Forma 20" o:spid="_x0000_s1029" style="position:absolute;top:1333;width:3041;height:127;visibility:visible;mso-wrap-style:square;v-text-anchor:middle" coordsize="30470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" path="m,l304832,r,9124l,9124,,xe" fillcolor="#4a4a49" stroked="f" strokeweight=".35242mm">
                <v:stroke joinstyle="miter"/>
                <v:path arrowok="t" o:connecttype="custom" o:connectlocs="0,0;304292,0;304292,115874800;0,115874800" o:connectangles="0,0,0,0"/>
              </v:shape>
              <v:shape id="Forma Livre: Forma 21" o:spid="_x0000_s1030" style="position:absolute;top:2000;width:3041;height:127;visibility:visible;mso-wrap-style:square;v-text-anchor:middle" coordsize="30470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" path="m,l304832,r,9124l,9124,,xe" fillcolor="#4a4a49" stroked="f" strokeweight=".35242mm">
                <v:stroke joinstyle="miter"/>
                <v:path arrowok="t" o:connecttype="custom" o:connectlocs="0,0;304292,0;304292,115874800;0,115874800" o:connectangles="0,0,0,0"/>
              </v:shape>
              <v:shape id="Forma Livre: Forma 22" o:spid="_x0000_s1031" style="position:absolute;top:2667;width:3047;height:128;visibility:visible;mso-wrap-style:square;v-text-anchor:middle" coordsize="304705,128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" path="m,l304832,r,9124l,9124,,xe" fillcolor="#4a4a49" stroked="f" strokeweight=".35242mm">
                <v:stroke joinstyle="miter"/>
                <v:path arrowok="t" o:connecttype="custom" o:connectlocs="0,0;304832,0;304832,117252524;0,117252524" o:connectangles="0,0,0,0"/>
              </v:shape>
              <w10:wrap anchorx="margin" anchory="margin"/>
            </v:group>
          </w:pict>
        </mc:Fallback>
      </mc:AlternateContent>
    </w:r>
    <w:r w:rsidR="00C516CA">
      <w:rPr>
        <w:rFonts w:asciiTheme="majorHAnsi" w:hAnsiTheme="majorHAnsi"/>
        <w:color w:val="404040" w:themeColor="text1" w:themeTint="BF"/>
        <w:sz w:val="20"/>
        <w:szCs w:val="20"/>
      </w:rPr>
      <w:t>senai</w:t>
    </w:r>
    <w:r w:rsidR="00C516CA" w:rsidRPr="00425297">
      <w:rPr>
        <w:rFonts w:asciiTheme="majorHAnsi" w:hAnsiTheme="majorHAnsi"/>
        <w:color w:val="404040" w:themeColor="text1" w:themeTint="BF"/>
        <w:sz w:val="20"/>
        <w:szCs w:val="20"/>
      </w:rPr>
      <w:t>p</w:t>
    </w:r>
    <w:r w:rsidR="00C516CA">
      <w:rPr>
        <w:rFonts w:asciiTheme="majorHAnsi" w:hAnsiTheme="majorHAnsi"/>
        <w:color w:val="404040" w:themeColor="text1" w:themeTint="BF"/>
        <w:sz w:val="20"/>
        <w:szCs w:val="20"/>
      </w:rPr>
      <w:t>r</w:t>
    </w:r>
    <w:r w:rsidR="00C516CA" w:rsidRPr="00425297">
      <w:rPr>
        <w:rFonts w:ascii="Branding SemiLight" w:hAnsi="Branding SemiLight"/>
        <w:color w:val="404040" w:themeColor="text1" w:themeTint="BF"/>
        <w:sz w:val="20"/>
        <w:szCs w:val="20"/>
      </w:rPr>
      <w:t>.org.br</w:t>
    </w:r>
  </w:p>
  <w:p w14:paraId="3F6D6123" w14:textId="77777777" w:rsidR="00C516CA" w:rsidRPr="00425297" w:rsidRDefault="00F76EC2" w:rsidP="00C516CA">
    <w:pPr>
      <w:pStyle w:val="Rodap"/>
      <w:jc w:val="right"/>
      <w:rPr>
        <w:rFonts w:ascii="Branding SemiLight" w:hAnsi="Branding SemiLight"/>
        <w:color w:val="404040" w:themeColor="text1" w:themeTint="BF"/>
        <w:sz w:val="16"/>
        <w:szCs w:val="16"/>
      </w:rPr>
    </w:pPr>
    <w:r w:rsidRPr="00F76EC2">
      <w:rPr>
        <w:rFonts w:ascii="Branding SemiLight" w:hAnsi="Branding SemiLight"/>
        <w:color w:val="404040" w:themeColor="text1" w:themeTint="BF"/>
        <w:sz w:val="16"/>
        <w:szCs w:val="16"/>
      </w:rPr>
      <w:t>Rua Senador Accioly Filho, 298</w:t>
    </w:r>
    <w:r w:rsidR="00C516CA" w:rsidRPr="00425297">
      <w:rPr>
        <w:rFonts w:ascii="Branding SemiLight" w:hAnsi="Branding SemiLight"/>
        <w:color w:val="404040" w:themeColor="text1" w:themeTint="BF"/>
        <w:sz w:val="16"/>
        <w:szCs w:val="16"/>
      </w:rPr>
      <w:t xml:space="preserve">| </w:t>
    </w:r>
    <w:r w:rsidR="006B68A1" w:rsidRPr="006B68A1">
      <w:rPr>
        <w:rFonts w:ascii="Branding SemiLight" w:hAnsi="Branding SemiLight"/>
        <w:color w:val="404040" w:themeColor="text1" w:themeTint="BF"/>
        <w:sz w:val="16"/>
        <w:szCs w:val="16"/>
      </w:rPr>
      <w:t>Cidade Industrial</w:t>
    </w:r>
    <w:r w:rsidR="006B68A1">
      <w:rPr>
        <w:rFonts w:ascii="Branding SemiLight" w:hAnsi="Branding SemiLight"/>
        <w:color w:val="404040" w:themeColor="text1" w:themeTint="BF"/>
        <w:sz w:val="16"/>
        <w:szCs w:val="16"/>
      </w:rPr>
      <w:t xml:space="preserve"> de Curitiba</w:t>
    </w:r>
  </w:p>
  <w:p w14:paraId="623454F4" w14:textId="77777777" w:rsidR="006941F4" w:rsidRDefault="006B68A1" w:rsidP="00C516CA">
    <w:pPr>
      <w:pStyle w:val="Rodap"/>
      <w:jc w:val="right"/>
      <w:rPr>
        <w:sz w:val="20"/>
        <w:szCs w:val="20"/>
      </w:rPr>
    </w:pPr>
    <w:r w:rsidRPr="006B68A1">
      <w:rPr>
        <w:rFonts w:ascii="Branding SemiLight" w:hAnsi="Branding SemiLight"/>
        <w:color w:val="404040" w:themeColor="text1" w:themeTint="BF"/>
        <w:sz w:val="16"/>
        <w:szCs w:val="16"/>
      </w:rPr>
      <w:t>81310-000</w:t>
    </w:r>
    <w:r w:rsidR="00C516CA" w:rsidRPr="00425297">
      <w:rPr>
        <w:rFonts w:ascii="Branding SemiLight" w:hAnsi="Branding SemiLight"/>
        <w:color w:val="404040" w:themeColor="text1" w:themeTint="BF"/>
        <w:sz w:val="16"/>
        <w:szCs w:val="16"/>
      </w:rPr>
      <w:t xml:space="preserve">| Curitiba-PR | (41) </w:t>
    </w:r>
    <w:r w:rsidRPr="006B68A1">
      <w:rPr>
        <w:rFonts w:ascii="Branding SemiLight" w:hAnsi="Branding SemiLight"/>
        <w:color w:val="404040" w:themeColor="text1" w:themeTint="BF"/>
        <w:sz w:val="16"/>
        <w:szCs w:val="16"/>
      </w:rPr>
      <w:t>3271-7100</w:t>
    </w:r>
  </w:p>
  <w:p w14:paraId="0CABFB4C" w14:textId="77777777" w:rsidR="006941F4" w:rsidRDefault="006941F4" w:rsidP="00C516CA">
    <w:pPr>
      <w:pStyle w:val="Rodap"/>
      <w:jc w:val="right"/>
      <w:rPr>
        <w:sz w:val="20"/>
        <w:szCs w:val="20"/>
      </w:rPr>
    </w:pPr>
  </w:p>
  <w:p w14:paraId="3CD4403E" w14:textId="77777777" w:rsidR="00C516CA" w:rsidRDefault="00C516CA" w:rsidP="00C516CA">
    <w:pPr>
      <w:pStyle w:val="Rodap"/>
      <w:jc w:val="right"/>
      <w:rPr>
        <w:sz w:val="20"/>
        <w:szCs w:val="20"/>
      </w:rPr>
    </w:pPr>
  </w:p>
  <w:p w14:paraId="35B155C1" w14:textId="77777777" w:rsidR="006941F4" w:rsidRDefault="006941F4" w:rsidP="00C516CA">
    <w:pPr>
      <w:pStyle w:val="Rodap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251C0" w14:textId="77777777" w:rsidR="00F64B76" w:rsidRDefault="00F64B76" w:rsidP="00324C04">
      <w:pPr>
        <w:spacing w:after="0" w:line="240" w:lineRule="auto"/>
      </w:pPr>
      <w:r>
        <w:separator/>
      </w:r>
    </w:p>
  </w:footnote>
  <w:footnote w:type="continuationSeparator" w:id="0">
    <w:p w14:paraId="400F3417" w14:textId="77777777" w:rsidR="00F64B76" w:rsidRDefault="00F64B76" w:rsidP="00324C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80D4A" w14:textId="77777777" w:rsidR="00324C04" w:rsidRDefault="00C516CA" w:rsidP="00324C04">
    <w:pPr>
      <w:pStyle w:val="Cabealho"/>
    </w:pPr>
    <w:r>
      <w:rPr>
        <w:noProof/>
      </w:rPr>
      <w:drawing>
        <wp:anchor distT="0" distB="0" distL="114300" distR="114300" simplePos="0" relativeHeight="251673600" behindDoc="0" locked="0" layoutInCell="1" allowOverlap="1" wp14:anchorId="51D14260" wp14:editId="7D3D6AF5">
          <wp:simplePos x="0" y="0"/>
          <wp:positionH relativeFrom="page">
            <wp:align>right</wp:align>
          </wp:positionH>
          <wp:positionV relativeFrom="paragraph">
            <wp:posOffset>0</wp:posOffset>
          </wp:positionV>
          <wp:extent cx="7560000" cy="900000"/>
          <wp:effectExtent l="0" t="0" r="3175" b="0"/>
          <wp:wrapNone/>
          <wp:docPr id="1" name="Gráfico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90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4F103" w14:textId="77777777" w:rsidR="006941F4" w:rsidRDefault="006B713F">
    <w:pPr>
      <w:pStyle w:val="Cabealho"/>
    </w:pPr>
    <w:r>
      <w:rPr>
        <w:noProof/>
      </w:rPr>
      <w:drawing>
        <wp:anchor distT="0" distB="0" distL="114300" distR="114300" simplePos="0" relativeHeight="251674624" behindDoc="0" locked="0" layoutInCell="1" allowOverlap="1" wp14:anchorId="2ADA9D1C" wp14:editId="4681A4DE">
          <wp:simplePos x="0" y="0"/>
          <wp:positionH relativeFrom="page">
            <wp:align>left</wp:align>
          </wp:positionH>
          <wp:positionV relativeFrom="paragraph">
            <wp:posOffset>0</wp:posOffset>
          </wp:positionV>
          <wp:extent cx="7560000" cy="900000"/>
          <wp:effectExtent l="0" t="0" r="3175" b="0"/>
          <wp:wrapNone/>
          <wp:docPr id="5" name="Gráfico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áfico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90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014E1"/>
    <w:multiLevelType w:val="multilevel"/>
    <w:tmpl w:val="3FC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17312C"/>
    <w:multiLevelType w:val="multilevel"/>
    <w:tmpl w:val="457E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F92F5C"/>
    <w:multiLevelType w:val="multilevel"/>
    <w:tmpl w:val="2DA6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290469">
    <w:abstractNumId w:val="1"/>
  </w:num>
  <w:num w:numId="2" w16cid:durableId="1272199956">
    <w:abstractNumId w:val="0"/>
  </w:num>
  <w:num w:numId="3" w16cid:durableId="5992178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embedSystemFonts/>
  <w:saveSubsetFonts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54C"/>
    <w:rsid w:val="000419FD"/>
    <w:rsid w:val="000B5168"/>
    <w:rsid w:val="001652D0"/>
    <w:rsid w:val="00193D14"/>
    <w:rsid w:val="001C51E6"/>
    <w:rsid w:val="00232C20"/>
    <w:rsid w:val="00273BB2"/>
    <w:rsid w:val="00284776"/>
    <w:rsid w:val="002A2113"/>
    <w:rsid w:val="002A5D8C"/>
    <w:rsid w:val="002B2E62"/>
    <w:rsid w:val="002B7F8B"/>
    <w:rsid w:val="00324C04"/>
    <w:rsid w:val="00361772"/>
    <w:rsid w:val="00425297"/>
    <w:rsid w:val="00437331"/>
    <w:rsid w:val="00584E4A"/>
    <w:rsid w:val="005A307A"/>
    <w:rsid w:val="00645792"/>
    <w:rsid w:val="006941F4"/>
    <w:rsid w:val="006B68A1"/>
    <w:rsid w:val="006B713F"/>
    <w:rsid w:val="008563B8"/>
    <w:rsid w:val="009359CC"/>
    <w:rsid w:val="009800FD"/>
    <w:rsid w:val="00990C5B"/>
    <w:rsid w:val="009A3FF0"/>
    <w:rsid w:val="00A33B72"/>
    <w:rsid w:val="00AE6D42"/>
    <w:rsid w:val="00C516CA"/>
    <w:rsid w:val="00D1554C"/>
    <w:rsid w:val="00D63D20"/>
    <w:rsid w:val="00DE71A3"/>
    <w:rsid w:val="00E71618"/>
    <w:rsid w:val="00EE2F20"/>
    <w:rsid w:val="00F54549"/>
    <w:rsid w:val="00F64B76"/>
    <w:rsid w:val="00F76EC2"/>
    <w:rsid w:val="00F80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2A5C69"/>
  <w14:defaultImageDpi w14:val="330"/>
  <w15:chartTrackingRefBased/>
  <w15:docId w15:val="{E6540A29-02AC-43C6-AB49-78A724617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55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24C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24C04"/>
  </w:style>
  <w:style w:type="paragraph" w:styleId="Rodap">
    <w:name w:val="footer"/>
    <w:basedOn w:val="Normal"/>
    <w:link w:val="RodapChar"/>
    <w:uiPriority w:val="99"/>
    <w:unhideWhenUsed/>
    <w:rsid w:val="00324C0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24C04"/>
  </w:style>
  <w:style w:type="character" w:customStyle="1" w:styleId="Ttulo3Char">
    <w:name w:val="Título 3 Char"/>
    <w:basedOn w:val="Fontepargpadro"/>
    <w:link w:val="Ttulo3"/>
    <w:uiPriority w:val="9"/>
    <w:semiHidden/>
    <w:rsid w:val="00D1554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esar5535\Documents\Modelos%20Personalizados%20do%20Office\Papel%20Timbrado%20Senai%20-%20novo%202025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randing">
      <a:majorFont>
        <a:latin typeface="Branding Bold"/>
        <a:ea typeface=""/>
        <a:cs typeface=""/>
      </a:majorFont>
      <a:minorFont>
        <a:latin typeface="Branding Mediu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ca3a96b-b23d-4c07-a046-fd4d14ce6620" xsi:nil="true"/>
    <lcf76f155ced4ddcb4097134ff3c332f xmlns="eb9ebf66-6e62-40df-ba86-79ea2648e0a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01022A1B3AE2949A90AC6534EC5E9C3" ma:contentTypeVersion="18" ma:contentTypeDescription="Crie um novo documento." ma:contentTypeScope="" ma:versionID="22ca7e9cec069f367a03045698ddada2">
  <xsd:schema xmlns:xsd="http://www.w3.org/2001/XMLSchema" xmlns:xs="http://www.w3.org/2001/XMLSchema" xmlns:p="http://schemas.microsoft.com/office/2006/metadata/properties" xmlns:ns2="eb9ebf66-6e62-40df-ba86-79ea2648e0a0" xmlns:ns3="833b5512-19c2-4979-9bec-d14d2c3f171b" xmlns:ns4="1ca3a96b-b23d-4c07-a046-fd4d14ce6620" targetNamespace="http://schemas.microsoft.com/office/2006/metadata/properties" ma:root="true" ma:fieldsID="dafd9458e568fdfa9e73f6cbbbb7cddb" ns2:_="" ns3:_="" ns4:_="">
    <xsd:import namespace="eb9ebf66-6e62-40df-ba86-79ea2648e0a0"/>
    <xsd:import namespace="833b5512-19c2-4979-9bec-d14d2c3f171b"/>
    <xsd:import namespace="1ca3a96b-b23d-4c07-a046-fd4d14ce6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9ebf66-6e62-40df-ba86-79ea2648e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184c8c62-af11-4a97-95e1-881613c396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3b5512-19c2-4979-9bec-d14d2c3f171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a3a96b-b23d-4c07-a046-fd4d14ce6620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e45efe2d-1877-44fd-818d-68236eb68fe8}" ma:internalName="TaxCatchAll" ma:showField="CatchAllData" ma:web="1ca3a96b-b23d-4c07-a046-fd4d14ce6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D03F408-907B-43EF-A472-16854E8178F5}">
  <ds:schemaRefs>
    <ds:schemaRef ds:uri="http://schemas.microsoft.com/office/2006/metadata/properties"/>
    <ds:schemaRef ds:uri="http://schemas.microsoft.com/office/infopath/2007/PartnerControls"/>
    <ds:schemaRef ds:uri="1ca3a96b-b23d-4c07-a046-fd4d14ce6620"/>
    <ds:schemaRef ds:uri="eb9ebf66-6e62-40df-ba86-79ea2648e0a0"/>
  </ds:schemaRefs>
</ds:datastoreItem>
</file>

<file path=customXml/itemProps2.xml><?xml version="1.0" encoding="utf-8"?>
<ds:datastoreItem xmlns:ds="http://schemas.openxmlformats.org/officeDocument/2006/customXml" ds:itemID="{7F7C0313-41C2-4FF7-A480-740BAC9230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D3DBCB6-BFDC-453C-AACA-5A7CB67E27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9ebf66-6e62-40df-ba86-79ea2648e0a0"/>
    <ds:schemaRef ds:uri="833b5512-19c2-4979-9bec-d14d2c3f171b"/>
    <ds:schemaRef ds:uri="1ca3a96b-b23d-4c07-a046-fd4d14ce6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Papel Timbrado Senai - novo 2025.dotx</Template>
  <TotalTime>14</TotalTime>
  <Pages>2</Pages>
  <Words>282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Sistema Fiep</Company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Ricardo Stati</dc:creator>
  <cp:keywords/>
  <dc:description/>
  <cp:lastModifiedBy>Cesar Ricardo Stati</cp:lastModifiedBy>
  <cp:revision>1</cp:revision>
  <dcterms:created xsi:type="dcterms:W3CDTF">2026-07-01T16:40:00Z</dcterms:created>
  <dcterms:modified xsi:type="dcterms:W3CDTF">2026-07-03T11:14:00Z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0x010100A01022A1B3AE2949A90AC6534EC5E9C3</vt:lpwstr>
  </property>
  <property fmtid="{D5CDD505-2E9C-101B-9397-08002B2CF9AE}" pid="3" name="MediaServiceImageTags">
    <vt:lpwstr/>
  </property>
</Properties>
</file>